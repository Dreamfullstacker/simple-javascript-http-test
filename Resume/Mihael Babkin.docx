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2CF52960" w14:textId="77777777" w:rsidTr="00E1068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F455970" w14:textId="56D7D8D5" w:rsidR="003D1B71" w:rsidRDefault="00E0553E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</w:r>
            <w:r>
              <w:pict w14:anchorId="1A374ED4">
                <v:oval id="Oval 3" o:spid="_x0000_s2062" style="width:140.25pt;height:14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" stroked="f" strokeweight="1pt">
                  <v:fill r:id="rId10" o:title="" recolor="t" rotate="t" type="frame"/>
                  <v:stroke joinstyle="miter"/>
                  <v:textbox>
                    <w:txbxContent>
                      <w:p w14:paraId="42D98223" w14:textId="77777777" w:rsidR="00D67744" w:rsidRDefault="00D67744" w:rsidP="00D67744">
                        <w:pPr>
                          <w:jc w:val="center"/>
                        </w:pPr>
                      </w:p>
                    </w:txbxContent>
                  </v:textbox>
                  <w10:wrap type="none"/>
                  <w10:anchorlock/>
                </v:oval>
              </w:pic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284E2A0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EF6CBCD" w14:textId="09D28296" w:rsidR="003D1B71" w:rsidRPr="00310F17" w:rsidRDefault="0053617C" w:rsidP="0053617C">
            <w:pPr>
              <w:pStyle w:val="Title"/>
            </w:pPr>
            <w:r>
              <w:t xml:space="preserve">      </w:t>
            </w:r>
            <w:r w:rsidR="00AA52EC" w:rsidRPr="00AA52EC">
              <w:rPr>
                <w:sz w:val="56"/>
                <w:szCs w:val="48"/>
              </w:rPr>
              <w:t>Borys Savych</w:t>
            </w:r>
            <w:r w:rsidR="003D1B71" w:rsidRPr="00AA52EC">
              <w:rPr>
                <w:sz w:val="56"/>
                <w:szCs w:val="48"/>
              </w:rPr>
              <w:br/>
            </w:r>
            <w:r w:rsidRPr="00AA52EC">
              <w:rPr>
                <w:sz w:val="56"/>
                <w:szCs w:val="48"/>
              </w:rPr>
              <w:t xml:space="preserve">      </w:t>
            </w:r>
            <w:r w:rsidR="00AA52EC" w:rsidRPr="00AA52EC">
              <w:rPr>
                <w:sz w:val="56"/>
                <w:szCs w:val="48"/>
              </w:rPr>
              <w:t>Chernenko</w:t>
            </w:r>
          </w:p>
        </w:tc>
      </w:tr>
      <w:tr w:rsidR="003D1B71" w14:paraId="48E3C0C6" w14:textId="77777777" w:rsidTr="00E1068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44120AA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18EFC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1196195576"/>
              <w:placeholder>
                <w:docPart w:val="4A4B843AAA194A3AB98A7079BDE5C84F"/>
              </w:placeholder>
              <w:temporary/>
              <w:showingPlcHdr/>
              <w15:appearance w15:val="hidden"/>
            </w:sdtPr>
            <w:sdtContent>
              <w:p w14:paraId="458B5617" w14:textId="77777777" w:rsidR="003D1B71" w:rsidRPr="0053617C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53617C">
                  <w:rPr>
                    <w:sz w:val="28"/>
                    <w:szCs w:val="22"/>
                  </w:rPr>
                  <w:t>Experience</w:t>
                </w:r>
              </w:p>
            </w:sdtContent>
          </w:sdt>
          <w:p w14:paraId="0D727957" w14:textId="77777777" w:rsidR="003D1B71" w:rsidRPr="0053617C" w:rsidRDefault="00E10687" w:rsidP="00AC6C7E">
            <w:pPr>
              <w:pStyle w:val="Dates"/>
              <w:rPr>
                <w:rFonts w:ascii="Calibri" w:hAnsi="Calibri" w:cs="Calibri"/>
                <w:sz w:val="28"/>
                <w:szCs w:val="22"/>
              </w:rPr>
            </w:pP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201059472"/>
                <w:placeholder>
                  <w:docPart w:val="B6049C8B8BC840D181046794AD2066E4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[Dates From]</w:t>
                </w:r>
              </w:sdtContent>
            </w:sdt>
            <w:r w:rsidR="003D1B71" w:rsidRPr="0053617C">
              <w:rPr>
                <w:rFonts w:ascii="Calibri" w:hAnsi="Calibri" w:cs="Calibri"/>
                <w:sz w:val="28"/>
                <w:szCs w:val="22"/>
              </w:rPr>
              <w:t>–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419934752"/>
                <w:placeholder>
                  <w:docPart w:val="879556741BD54D8AA053305160FA304B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[To]</w:t>
                </w:r>
              </w:sdtContent>
            </w:sdt>
          </w:p>
          <w:p w14:paraId="7BA5AEEE" w14:textId="77777777" w:rsidR="003D1B71" w:rsidRPr="0053617C" w:rsidRDefault="00E10687" w:rsidP="00AC6C7E">
            <w:pPr>
              <w:pStyle w:val="Experience"/>
              <w:rPr>
                <w:rFonts w:ascii="Calibri" w:hAnsi="Calibri" w:cs="Calibri"/>
                <w:sz w:val="28"/>
                <w:szCs w:val="22"/>
              </w:rPr>
            </w:pP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167319978"/>
                <w:placeholder>
                  <w:docPart w:val="4B8A182E5B894EBE99FA8F5B9A1C4D86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666666" w:themeColor="accent4"/>
                </w:rPr>
              </w:sdtEnd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[Job Title]</w:t>
                </w:r>
              </w:sdtContent>
            </w:sdt>
            <w:r w:rsidR="003D1B71" w:rsidRPr="0053617C">
              <w:rPr>
                <w:rStyle w:val="Strong"/>
                <w:rFonts w:ascii="Calibri" w:hAnsi="Calibri" w:cs="Calibri"/>
                <w:sz w:val="28"/>
                <w:szCs w:val="22"/>
              </w:rPr>
              <w:t>•</w:t>
            </w:r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2029511879"/>
                <w:placeholder>
                  <w:docPart w:val="CDA9B052F145460BA129E9B87E3AF88B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[Job Position]</w:t>
                </w:r>
              </w:sdtContent>
            </w:sdt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r w:rsidR="003D1B71" w:rsidRPr="0053617C">
              <w:rPr>
                <w:rStyle w:val="Strong"/>
                <w:rFonts w:ascii="Calibri" w:hAnsi="Calibri" w:cs="Calibri"/>
                <w:sz w:val="28"/>
                <w:szCs w:val="22"/>
              </w:rPr>
              <w:t>•</w:t>
            </w:r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315797015"/>
                <w:placeholder>
                  <w:docPart w:val="7CDCE0DD8C0C4E15BDAF39A6818666C0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[Company Name]</w:t>
                </w:r>
              </w:sdtContent>
            </w:sdt>
          </w:p>
          <w:p w14:paraId="1E34E6BC" w14:textId="77777777" w:rsidR="003D1B71" w:rsidRPr="0053617C" w:rsidRDefault="00E10687" w:rsidP="00AC6C7E">
            <w:pPr>
              <w:pStyle w:val="Dates"/>
              <w:rPr>
                <w:rFonts w:ascii="Calibri" w:hAnsi="Calibri" w:cs="Calibri"/>
                <w:sz w:val="28"/>
                <w:szCs w:val="22"/>
              </w:rPr>
            </w:pP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1889063361"/>
                <w:placeholder>
                  <w:docPart w:val="2A5FF696BC444F79982CD1942281A3E9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[Dates From]</w:t>
                </w:r>
              </w:sdtContent>
            </w:sdt>
            <w:r w:rsidR="003D1B71" w:rsidRPr="0053617C">
              <w:rPr>
                <w:rFonts w:ascii="Calibri" w:hAnsi="Calibri" w:cs="Calibri"/>
                <w:sz w:val="28"/>
                <w:szCs w:val="22"/>
              </w:rPr>
              <w:t>–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1060751496"/>
                <w:placeholder>
                  <w:docPart w:val="D775185E327847C38D7D44D288BE309A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[To]</w:t>
                </w:r>
              </w:sdtContent>
            </w:sdt>
          </w:p>
          <w:p w14:paraId="6E8480F4" w14:textId="77777777" w:rsidR="003D1B71" w:rsidRPr="0053617C" w:rsidRDefault="00E10687" w:rsidP="00AC6C7E">
            <w:pPr>
              <w:pStyle w:val="Experience"/>
              <w:rPr>
                <w:rFonts w:ascii="Calibri" w:hAnsi="Calibri" w:cs="Calibri"/>
                <w:sz w:val="28"/>
                <w:szCs w:val="22"/>
              </w:rPr>
            </w:pP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2089416168"/>
                <w:placeholder>
                  <w:docPart w:val="D2CAC7A3A6AD4301AB4E67B63AD4FA87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666666" w:themeColor="accent4"/>
                </w:rPr>
              </w:sdtEnd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[Job Title]</w:t>
                </w:r>
              </w:sdtContent>
            </w:sdt>
            <w:r w:rsidR="003D1B71" w:rsidRPr="0053617C">
              <w:rPr>
                <w:rStyle w:val="Strong"/>
                <w:rFonts w:ascii="Calibri" w:hAnsi="Calibri" w:cs="Calibri"/>
                <w:sz w:val="28"/>
                <w:szCs w:val="22"/>
              </w:rPr>
              <w:t>•</w:t>
            </w:r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578792993"/>
                <w:placeholder>
                  <w:docPart w:val="69C115D88C6F4A2887A388E491FBD347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[Job Position]</w:t>
                </w:r>
              </w:sdtContent>
            </w:sdt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r w:rsidR="003D1B71" w:rsidRPr="0053617C">
              <w:rPr>
                <w:rStyle w:val="Strong"/>
                <w:rFonts w:ascii="Calibri" w:hAnsi="Calibri" w:cs="Calibri"/>
                <w:sz w:val="28"/>
                <w:szCs w:val="22"/>
              </w:rPr>
              <w:t>•</w:t>
            </w:r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847401369"/>
                <w:placeholder>
                  <w:docPart w:val="941074C06EAB4A5BAA53D906BD87A5F8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[Company Name]</w:t>
                </w:r>
              </w:sdtContent>
            </w:sdt>
          </w:p>
          <w:p w14:paraId="6C53F57E" w14:textId="77777777" w:rsidR="003D1B71" w:rsidRPr="0053617C" w:rsidRDefault="00E10687" w:rsidP="0053617C">
            <w:pPr>
              <w:pStyle w:val="Dates"/>
              <w:jc w:val="both"/>
              <w:rPr>
                <w:rFonts w:ascii="Calibri" w:hAnsi="Calibri" w:cs="Calibri"/>
                <w:sz w:val="28"/>
                <w:szCs w:val="22"/>
              </w:rPr>
            </w:pP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848477920"/>
                <w:placeholder>
                  <w:docPart w:val="5B894107CE5A4BC0B4929AE7D3DC4A65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[Dates From]</w:t>
                </w:r>
              </w:sdtContent>
            </w:sdt>
            <w:r w:rsidR="003D1B71" w:rsidRPr="0053617C">
              <w:rPr>
                <w:rFonts w:ascii="Calibri" w:hAnsi="Calibri" w:cs="Calibri"/>
                <w:sz w:val="28"/>
                <w:szCs w:val="22"/>
              </w:rPr>
              <w:t>–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252506306"/>
                <w:placeholder>
                  <w:docPart w:val="165CE6FAF42C4A3FA72F7372D41ABB2D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[To]</w:t>
                </w:r>
              </w:sdtContent>
            </w:sdt>
          </w:p>
          <w:p w14:paraId="6BFDCF7E" w14:textId="77777777" w:rsidR="003D1B71" w:rsidRPr="0053617C" w:rsidRDefault="00E10687" w:rsidP="00AC6C7E">
            <w:pPr>
              <w:pStyle w:val="Experience"/>
              <w:rPr>
                <w:rFonts w:ascii="Calibri" w:hAnsi="Calibri" w:cs="Calibri"/>
                <w:sz w:val="28"/>
                <w:szCs w:val="22"/>
              </w:rPr>
            </w:pP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462188416"/>
                <w:placeholder>
                  <w:docPart w:val="C7653C67D6A94F319625F5D98DC20DAD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666666" w:themeColor="accent4"/>
                </w:rPr>
              </w:sdtEnd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[Job Title]</w:t>
                </w:r>
              </w:sdtContent>
            </w:sdt>
            <w:r w:rsidR="003D1B71" w:rsidRPr="0053617C">
              <w:rPr>
                <w:rStyle w:val="Strong"/>
                <w:rFonts w:ascii="Calibri" w:hAnsi="Calibri" w:cs="Calibri"/>
                <w:sz w:val="28"/>
                <w:szCs w:val="22"/>
              </w:rPr>
              <w:t>•</w:t>
            </w:r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768142880"/>
                <w:placeholder>
                  <w:docPart w:val="7E14ED3AC4BF4C65A22BB4664F7FF9D7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[Job Position]</w:t>
                </w:r>
              </w:sdtContent>
            </w:sdt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r w:rsidR="003D1B71" w:rsidRPr="0053617C">
              <w:rPr>
                <w:rStyle w:val="Strong"/>
                <w:rFonts w:ascii="Calibri" w:hAnsi="Calibri" w:cs="Calibri"/>
                <w:sz w:val="28"/>
                <w:szCs w:val="22"/>
              </w:rPr>
              <w:t>•</w:t>
            </w:r>
            <w:r w:rsidR="003D1B71" w:rsidRPr="0053617C">
              <w:rPr>
                <w:rFonts w:ascii="Calibri" w:hAnsi="Calibri" w:cs="Calibri"/>
                <w:sz w:val="28"/>
                <w:szCs w:val="22"/>
              </w:rPr>
              <w:t xml:space="preserve"> </w:t>
            </w:r>
            <w:sdt>
              <w:sdtPr>
                <w:rPr>
                  <w:rFonts w:ascii="Calibri" w:hAnsi="Calibri" w:cs="Calibri"/>
                  <w:sz w:val="28"/>
                  <w:szCs w:val="22"/>
                </w:rPr>
                <w:id w:val="-1452551456"/>
                <w:placeholder>
                  <w:docPart w:val="1471626E54C94567AE8DDBD37FA331EA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rFonts w:ascii="Calibri" w:hAnsi="Calibri" w:cs="Calibri"/>
                    <w:sz w:val="28"/>
                    <w:szCs w:val="22"/>
                  </w:rPr>
                  <w:t>[Company Name]</w:t>
                </w:r>
              </w:sdtContent>
            </w:sdt>
          </w:p>
          <w:sdt>
            <w:sdtPr>
              <w:rPr>
                <w:rFonts w:ascii="Calibri" w:hAnsi="Calibri" w:cs="Calibri"/>
                <w:sz w:val="28"/>
              </w:rPr>
              <w:id w:val="-770157231"/>
              <w:placeholder>
                <w:docPart w:val="3775C07BB7D74D38ACFFF22063C40A73"/>
              </w:placeholder>
              <w:temporary/>
              <w:showingPlcHdr/>
              <w15:appearance w15:val="hidden"/>
            </w:sdtPr>
            <w:sdtContent>
              <w:p w14:paraId="030E0432" w14:textId="77777777" w:rsidR="003D1B71" w:rsidRPr="0053617C" w:rsidRDefault="003D1B71" w:rsidP="00AC6C7E">
                <w:pPr>
                  <w:rPr>
                    <w:rFonts w:ascii="Calibri" w:hAnsi="Calibri" w:cs="Calibri"/>
                    <w:sz w:val="28"/>
                  </w:rPr>
                </w:pPr>
                <w:r w:rsidRPr="0053617C">
                  <w:rPr>
                    <w:rFonts w:ascii="Calibri" w:hAnsi="Calibri" w:cs="Calibri"/>
                    <w:sz w:val="28"/>
                  </w:rPr>
                  <w:t>[This is the place for a brief summary of your key responsibilities and most stellar accomplishments.]</w:t>
                </w:r>
              </w:p>
            </w:sdtContent>
          </w:sdt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1EE4286BFE1D47F89960BFCADE9B8A6E"/>
              </w:placeholder>
              <w:temporary/>
              <w:showingPlcHdr/>
              <w15:appearance w15:val="hidden"/>
            </w:sdtPr>
            <w:sdtContent>
              <w:p w14:paraId="4BC3A989" w14:textId="77777777" w:rsidR="003D1B71" w:rsidRPr="0053617C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53617C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2C4BCF87" w14:textId="77777777" w:rsidR="003D1B71" w:rsidRPr="0053617C" w:rsidRDefault="00E10687" w:rsidP="00353B60">
            <w:pPr>
              <w:pStyle w:val="SchoolName"/>
              <w:rPr>
                <w:sz w:val="28"/>
              </w:rPr>
            </w:pPr>
            <w:sdt>
              <w:sdtPr>
                <w:rPr>
                  <w:sz w:val="28"/>
                </w:rPr>
                <w:id w:val="245614494"/>
                <w:placeholder>
                  <w:docPart w:val="BBDA38B54A474F43B85D9D86880C2609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sz w:val="28"/>
                  </w:rPr>
                  <w:t>[School Name]</w:t>
                </w:r>
              </w:sdtContent>
            </w:sdt>
            <w:r w:rsidR="003D1B71" w:rsidRPr="0053617C">
              <w:rPr>
                <w:sz w:val="28"/>
              </w:rPr>
              <w:t xml:space="preserve">, </w:t>
            </w:r>
            <w:sdt>
              <w:sdtPr>
                <w:rPr>
                  <w:sz w:val="28"/>
                </w:rPr>
                <w:id w:val="141007519"/>
                <w:placeholder>
                  <w:docPart w:val="D36EFCC0128B4B39982BF9F528105CAF"/>
                </w:placeholder>
                <w:temporary/>
                <w:showingPlcHdr/>
                <w15:appearance w15:val="hidden"/>
              </w:sdtPr>
              <w:sdtContent>
                <w:r w:rsidR="003D1B71" w:rsidRPr="0053617C">
                  <w:rPr>
                    <w:sz w:val="28"/>
                  </w:rPr>
                  <w:t>[City, State]</w:t>
                </w:r>
              </w:sdtContent>
            </w:sdt>
          </w:p>
          <w:sdt>
            <w:sdtPr>
              <w:rPr>
                <w:rFonts w:ascii="Calibri" w:hAnsi="Calibri" w:cs="Calibri"/>
                <w:sz w:val="28"/>
              </w:rPr>
              <w:id w:val="-1240391264"/>
              <w:placeholder>
                <w:docPart w:val="42426067B4054D0EA591DC5F343F6DD7"/>
              </w:placeholder>
              <w:temporary/>
              <w:showingPlcHdr/>
              <w15:appearance w15:val="hidden"/>
            </w:sdtPr>
            <w:sdtContent>
              <w:p w14:paraId="736547F4" w14:textId="77777777" w:rsidR="003D1B71" w:rsidRPr="0053617C" w:rsidRDefault="003D1B71" w:rsidP="00AC6C7E">
                <w:pPr>
                  <w:pStyle w:val="ListBullet"/>
                  <w:rPr>
                    <w:rFonts w:ascii="Calibri" w:hAnsi="Calibri" w:cs="Calibri"/>
                    <w:sz w:val="28"/>
                  </w:rPr>
                </w:pPr>
                <w:r w:rsidRPr="0053617C">
                  <w:rPr>
                    <w:rFonts w:ascii="Calibri" w:hAnsi="Calibri" w:cs="Calibri"/>
                    <w:sz w:val="28"/>
                  </w:rPr>
                  <w:t>[You might want to include your GPA here and a brief summary of relevant coursework, awards, and honors.]</w:t>
                </w:r>
              </w:p>
            </w:sdtContent>
          </w:sdt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730222568"/>
              <w:placeholder>
                <w:docPart w:val="4D6B37D6799C4DFB971958BF9AF2E392"/>
              </w:placeholder>
              <w:temporary/>
              <w:showingPlcHdr/>
              <w15:appearance w15:val="hidden"/>
            </w:sdtPr>
            <w:sdtContent>
              <w:p w14:paraId="0F865AA6" w14:textId="77777777" w:rsidR="003D1B71" w:rsidRPr="0053617C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53617C">
                  <w:rPr>
                    <w:sz w:val="28"/>
                    <w:szCs w:val="22"/>
                  </w:rPr>
                  <w:t>Communication</w:t>
                </w:r>
              </w:p>
            </w:sdtContent>
          </w:sdt>
          <w:sdt>
            <w:sdtPr>
              <w:rPr>
                <w:rFonts w:ascii="Calibri" w:hAnsi="Calibri" w:cs="Calibri"/>
                <w:sz w:val="28"/>
              </w:rPr>
              <w:id w:val="1048178819"/>
              <w:placeholder>
                <w:docPart w:val="453F39ED89F7421F84B0FF7669B5FCE7"/>
              </w:placeholder>
              <w:temporary/>
              <w:showingPlcHdr/>
              <w15:appearance w15:val="hidden"/>
            </w:sdtPr>
            <w:sdtContent>
              <w:p w14:paraId="30504149" w14:textId="77777777" w:rsidR="003D1B71" w:rsidRPr="0053617C" w:rsidRDefault="007B3C81" w:rsidP="00AC6C7E">
                <w:pPr>
                  <w:rPr>
                    <w:rFonts w:ascii="Calibri" w:hAnsi="Calibri" w:cs="Calibri"/>
                    <w:sz w:val="28"/>
                  </w:rPr>
                </w:pPr>
                <w:r w:rsidRPr="0053617C">
                  <w:rPr>
                    <w:rFonts w:ascii="Calibri" w:hAnsi="Calibri" w:cs="Calibri"/>
                    <w:sz w:val="28"/>
                  </w:rPr>
                  <w:t>[Want to put your own image in the circle?  It is easy!  Select the image and do a right mouse click.  Select “Fill” from the shortcut menu.  Choose Picture… from the list.  Navigate your computer to get the appropriate picture.  Click okay to insert your selected image.]</w:t>
                </w:r>
              </w:p>
            </w:sdtContent>
          </w:sdt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278101685"/>
              <w:placeholder>
                <w:docPart w:val="3022C5B07CA248CEA7615B32D98EBDBC"/>
              </w:placeholder>
              <w:temporary/>
              <w:showingPlcHdr/>
              <w15:appearance w15:val="hidden"/>
            </w:sdtPr>
            <w:sdtContent>
              <w:p w14:paraId="11E56317" w14:textId="77777777" w:rsidR="003D1B71" w:rsidRPr="0053617C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53617C">
                  <w:rPr>
                    <w:sz w:val="28"/>
                    <w:szCs w:val="22"/>
                  </w:rPr>
                  <w:t>Leadership</w:t>
                </w:r>
              </w:p>
            </w:sdtContent>
          </w:sdt>
          <w:p w14:paraId="28172D78" w14:textId="4C58B1F4" w:rsidR="003D1B71" w:rsidRPr="0053617C" w:rsidRDefault="00D67744" w:rsidP="00AC6C7E">
            <w:pPr>
              <w:rPr>
                <w:rFonts w:ascii="Calibri" w:hAnsi="Calibri" w:cs="Calibr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52923B" wp14:editId="35C0DFC3">
                  <wp:extent cx="1219200" cy="1219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1374043770"/>
              <w:placeholder>
                <w:docPart w:val="201B8C34206747D29CB5F2D52EA91F0C"/>
              </w:placeholder>
              <w:temporary/>
              <w:showingPlcHdr/>
              <w15:appearance w15:val="hidden"/>
            </w:sdtPr>
            <w:sdtContent>
              <w:p w14:paraId="1C380C58" w14:textId="77777777" w:rsidR="003D1B71" w:rsidRPr="0053617C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53617C">
                  <w:rPr>
                    <w:sz w:val="28"/>
                    <w:szCs w:val="22"/>
                  </w:rPr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  <w:sz w:val="28"/>
              </w:rPr>
              <w:id w:val="-494037895"/>
              <w:placeholder>
                <w:docPart w:val="351A43633D89479C821CE485AFA82492"/>
              </w:placeholder>
              <w:temporary/>
              <w:showingPlcHdr/>
              <w15:appearance w15:val="hidden"/>
            </w:sdtPr>
            <w:sdtContent>
              <w:p w14:paraId="2D3E44D7" w14:textId="77777777" w:rsidR="003D1B71" w:rsidRPr="0053617C" w:rsidRDefault="003D1B71" w:rsidP="00AC6C7E">
                <w:pPr>
                  <w:rPr>
                    <w:rFonts w:ascii="Calibri" w:hAnsi="Calibri" w:cs="Calibri"/>
                    <w:sz w:val="28"/>
                  </w:rPr>
                </w:pPr>
                <w:r w:rsidRPr="0053617C">
                  <w:rPr>
                    <w:rFonts w:ascii="Calibri" w:hAnsi="Calibri" w:cs="Calibri"/>
                    <w:sz w:val="28"/>
                  </w:rPr>
                  <w:t>[Available upon request.]</w:t>
                </w:r>
              </w:p>
            </w:sdtContent>
          </w:sdt>
        </w:tc>
      </w:tr>
      <w:tr w:rsidR="003D1B71" w14:paraId="1683E581" w14:textId="77777777" w:rsidTr="003D1B71">
        <w:trPr>
          <w:trHeight w:val="1164"/>
        </w:trPr>
        <w:tc>
          <w:tcPr>
            <w:tcW w:w="720" w:type="dxa"/>
          </w:tcPr>
          <w:p w14:paraId="64674F82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A62176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50298B5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4D33ACE" w14:textId="77777777" w:rsidR="003D1B71" w:rsidRPr="00590471" w:rsidRDefault="003D1B71" w:rsidP="00222466"/>
        </w:tc>
      </w:tr>
      <w:tr w:rsidR="003D1B71" w14:paraId="65297B83" w14:textId="77777777" w:rsidTr="003D1B71">
        <w:trPr>
          <w:trHeight w:val="543"/>
        </w:trPr>
        <w:tc>
          <w:tcPr>
            <w:tcW w:w="720" w:type="dxa"/>
          </w:tcPr>
          <w:p w14:paraId="5D08323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7B7C91" w14:textId="787495FA" w:rsidR="003D1B71" w:rsidRPr="00376291" w:rsidRDefault="00E0553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</w:r>
            <w:r>
              <w:pict w14:anchorId="68574EBD">
                <v:group id="Group 21" o:spid="_x0000_s2059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<v:shape id="Freeform: Shape 142" o:spid="_x0000_s2060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<v:stroke joinstyle="miter"/>
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3" o:spid="_x0000_s2061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<v:imagedata r:id="rId12" o:title="GPS icon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312" w:type="dxa"/>
            <w:vAlign w:val="center"/>
          </w:tcPr>
          <w:p w14:paraId="02668193" w14:textId="77777777" w:rsidR="003D1B71" w:rsidRPr="00380FD1" w:rsidRDefault="00E10687" w:rsidP="00380FD1">
            <w:pPr>
              <w:pStyle w:val="Information"/>
            </w:pPr>
            <w:sdt>
              <w:sdtPr>
                <w:id w:val="1645700282"/>
                <w:placeholder>
                  <w:docPart w:val="AC0C30908D48452F930D04EF73B9D62A"/>
                </w:placeholder>
                <w:temporary/>
                <w:showingPlcHdr/>
                <w15:appearance w15:val="hidden"/>
              </w:sdtPr>
              <w:sdtContent>
                <w:r w:rsidR="003D1B71" w:rsidRPr="00380FD1">
                  <w:t>[Your Address]</w:t>
                </w:r>
              </w:sdtContent>
            </w:sdt>
          </w:p>
          <w:p w14:paraId="31858F0A" w14:textId="77777777" w:rsidR="003D1B71" w:rsidRPr="00380FD1" w:rsidRDefault="00E10687" w:rsidP="00380FD1">
            <w:pPr>
              <w:pStyle w:val="Information"/>
            </w:pPr>
            <w:sdt>
              <w:sdtPr>
                <w:id w:val="-798381348"/>
                <w:placeholder>
                  <w:docPart w:val="AFDCC7A296824811B6395C35489096EF"/>
                </w:placeholder>
                <w:temporary/>
                <w:showingPlcHdr/>
                <w15:appearance w15:val="hidden"/>
              </w:sdtPr>
              <w:sdtContent>
                <w:r w:rsidR="003D1B71" w:rsidRPr="00380FD1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6BCD33A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A443170" w14:textId="77777777" w:rsidR="003D1B71" w:rsidRDefault="003D1B71" w:rsidP="005801E5">
            <w:pPr>
              <w:pStyle w:val="Heading1"/>
            </w:pPr>
          </w:p>
        </w:tc>
      </w:tr>
      <w:tr w:rsidR="003D1B71" w14:paraId="474B2A17" w14:textId="77777777" w:rsidTr="003D1B71">
        <w:trPr>
          <w:trHeight w:val="183"/>
        </w:trPr>
        <w:tc>
          <w:tcPr>
            <w:tcW w:w="720" w:type="dxa"/>
          </w:tcPr>
          <w:p w14:paraId="03744B07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F6EF76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F1501A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EE47F3" w14:textId="77777777" w:rsidR="003D1B71" w:rsidRDefault="003D1B71" w:rsidP="005801E5">
            <w:pPr>
              <w:pStyle w:val="Heading1"/>
            </w:pPr>
          </w:p>
        </w:tc>
      </w:tr>
      <w:tr w:rsidR="003D1B71" w14:paraId="763419C7" w14:textId="77777777" w:rsidTr="003D1B71">
        <w:trPr>
          <w:trHeight w:val="624"/>
        </w:trPr>
        <w:tc>
          <w:tcPr>
            <w:tcW w:w="720" w:type="dxa"/>
          </w:tcPr>
          <w:p w14:paraId="299A950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537A12" w14:textId="7583F050" w:rsidR="003D1B71" w:rsidRPr="00376291" w:rsidRDefault="00E0553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</w:r>
            <w:r>
              <w:pict w14:anchorId="0D14E438">
                <v:group id="Group 22" o:spid="_x0000_s205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<v:shape id="Freeform: Shape 162" o:spid="_x0000_s205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<v:stroke joinstyle="miter"/>
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Picture 28" o:spid="_x0000_s205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<v:imagedata r:id="rId13" o:title="Phone icon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312" w:type="dxa"/>
            <w:vAlign w:val="center"/>
          </w:tcPr>
          <w:p w14:paraId="5F7EC02E" w14:textId="77777777" w:rsidR="003D1B71" w:rsidRPr="00380FD1" w:rsidRDefault="00E10687" w:rsidP="00380FD1">
            <w:pPr>
              <w:pStyle w:val="Information"/>
            </w:pPr>
            <w:sdt>
              <w:sdtPr>
                <w:id w:val="1701595270"/>
                <w:placeholder>
                  <w:docPart w:val="0456735A4FBF47C79C66056FD4138BD8"/>
                </w:placeholder>
                <w:temporary/>
                <w:showingPlcHdr/>
                <w15:appearance w15:val="hidden"/>
              </w:sdtPr>
              <w:sdtContent>
                <w:r w:rsidR="003D1B71" w:rsidRPr="00380FD1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1C9F950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251219" w14:textId="77777777" w:rsidR="003D1B71" w:rsidRDefault="003D1B71" w:rsidP="005801E5">
            <w:pPr>
              <w:pStyle w:val="Heading1"/>
            </w:pPr>
          </w:p>
        </w:tc>
      </w:tr>
      <w:tr w:rsidR="003D1B71" w14:paraId="3CF1B6E7" w14:textId="77777777" w:rsidTr="003D1B71">
        <w:trPr>
          <w:trHeight w:val="183"/>
        </w:trPr>
        <w:tc>
          <w:tcPr>
            <w:tcW w:w="720" w:type="dxa"/>
          </w:tcPr>
          <w:p w14:paraId="47CDD92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F11BD8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6A0117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CB225A" w14:textId="77777777" w:rsidR="003D1B71" w:rsidRDefault="003D1B71" w:rsidP="005801E5">
            <w:pPr>
              <w:pStyle w:val="Heading1"/>
            </w:pPr>
          </w:p>
        </w:tc>
      </w:tr>
      <w:tr w:rsidR="003D1B71" w14:paraId="3FED62C1" w14:textId="77777777" w:rsidTr="003D1B71">
        <w:trPr>
          <w:trHeight w:val="633"/>
        </w:trPr>
        <w:tc>
          <w:tcPr>
            <w:tcW w:w="720" w:type="dxa"/>
          </w:tcPr>
          <w:p w14:paraId="20029E7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857626" w14:textId="572FA3B4" w:rsidR="003D1B71" w:rsidRPr="00376291" w:rsidRDefault="00E0553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</w:r>
            <w:r>
              <w:pict w14:anchorId="0D0A1761">
                <v:group id="Group 24" o:spid="_x0000_s2053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<v:shape id="Freeform: Shape 273" o:spid="_x0000_s2054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<v:stroke joinstyle="miter"/>
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Picture 32" o:spid="_x0000_s2055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<v:imagedata r:id="rId14" o:title="Email icon"/>
                  </v:shape>
                  <w10:wrap type="none"/>
                  <w10:anchorlock/>
                </v:group>
              </w:pict>
            </w:r>
          </w:p>
        </w:tc>
        <w:tc>
          <w:tcPr>
            <w:tcW w:w="2312" w:type="dxa"/>
            <w:vAlign w:val="center"/>
          </w:tcPr>
          <w:p w14:paraId="5E125782" w14:textId="77777777" w:rsidR="003D1B71" w:rsidRPr="00380FD1" w:rsidRDefault="00E10687" w:rsidP="00380FD1">
            <w:pPr>
              <w:pStyle w:val="Information"/>
            </w:pPr>
            <w:sdt>
              <w:sdtPr>
                <w:id w:val="-1997099910"/>
                <w:placeholder>
                  <w:docPart w:val="643361875EA3417D91588CD86A971B1B"/>
                </w:placeholder>
                <w:temporary/>
                <w:showingPlcHdr/>
                <w15:appearance w15:val="hidden"/>
              </w:sdtPr>
              <w:sdtContent>
                <w:r w:rsidR="003D1B71" w:rsidRPr="00380FD1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00B40FE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6D336E3" w14:textId="77777777" w:rsidR="003D1B71" w:rsidRDefault="003D1B71" w:rsidP="005801E5">
            <w:pPr>
              <w:pStyle w:val="Heading1"/>
            </w:pPr>
          </w:p>
        </w:tc>
      </w:tr>
      <w:tr w:rsidR="003D1B71" w14:paraId="09657D84" w14:textId="77777777" w:rsidTr="003D1B71">
        <w:trPr>
          <w:trHeight w:val="174"/>
        </w:trPr>
        <w:tc>
          <w:tcPr>
            <w:tcW w:w="720" w:type="dxa"/>
          </w:tcPr>
          <w:p w14:paraId="10F2659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E30EB9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5CAB22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C20979E" w14:textId="77777777" w:rsidR="003D1B71" w:rsidRDefault="003D1B71" w:rsidP="005801E5">
            <w:pPr>
              <w:pStyle w:val="Heading1"/>
            </w:pPr>
          </w:p>
        </w:tc>
      </w:tr>
      <w:tr w:rsidR="003D1B71" w14:paraId="6623AB54" w14:textId="77777777" w:rsidTr="003D1B71">
        <w:trPr>
          <w:trHeight w:val="633"/>
        </w:trPr>
        <w:tc>
          <w:tcPr>
            <w:tcW w:w="720" w:type="dxa"/>
          </w:tcPr>
          <w:p w14:paraId="158CE0D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9A27D7" w14:textId="53610F46" w:rsidR="003D1B71" w:rsidRPr="00376291" w:rsidRDefault="00E0553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</w:r>
            <w:r>
              <w:pict w14:anchorId="4EBA1268">
                <v:group id="Group 23" o:spid="_x0000_s2050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<v:shape id="Freeform: Shape 273" o:spid="_x0000_s2051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<v:stroke joinstyle="miter"/>
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Picture 36" o:spid="_x0000_s2052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<v:imagedata r:id="rId15" o:title="website icon"/>
                    <v:path arrowok="t"/>
                  </v:shape>
                  <w10:wrap type="none"/>
                  <w10:anchorlock/>
                </v:group>
              </w:pict>
            </w:r>
          </w:p>
        </w:tc>
        <w:sdt>
          <w:sdtPr>
            <w:id w:val="994223924"/>
            <w:placeholder>
              <w:docPart w:val="352F5BDFC4B044D5931B5DB273AE39E8"/>
            </w:placeholder>
            <w:temporary/>
            <w:showingPlcHdr/>
            <w15:appearance w15:val="hidden"/>
          </w:sdtPr>
          <w:sdtContent>
            <w:tc>
              <w:tcPr>
                <w:tcW w:w="2312" w:type="dxa"/>
                <w:vAlign w:val="center"/>
              </w:tcPr>
              <w:p w14:paraId="2CF7427E" w14:textId="77777777" w:rsidR="003D1B71" w:rsidRPr="00380FD1" w:rsidRDefault="003D1B71" w:rsidP="00380FD1">
                <w:pPr>
                  <w:pStyle w:val="Information"/>
                </w:pPr>
                <w:r>
                  <w:t>[</w:t>
                </w:r>
                <w:r w:rsidRPr="00380FD1">
                  <w:rPr>
                    <w:rStyle w:val="PlaceholderText"/>
                    <w:color w:val="666666" w:themeColor="accent4"/>
                  </w:rPr>
                  <w:t>Your Website</w:t>
                </w:r>
                <w:r>
                  <w:rPr>
                    <w:rStyle w:val="PlaceholderText"/>
                    <w:color w:val="666666" w:themeColor="accent4"/>
                  </w:rPr>
                  <w:t>]</w:t>
                </w:r>
              </w:p>
            </w:tc>
          </w:sdtContent>
        </w:sdt>
        <w:tc>
          <w:tcPr>
            <w:tcW w:w="423" w:type="dxa"/>
            <w:vMerge/>
          </w:tcPr>
          <w:p w14:paraId="24BE9805" w14:textId="77777777" w:rsidR="003D1B71" w:rsidRDefault="003D1B71" w:rsidP="00E1068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EDAACCB" w14:textId="77777777" w:rsidR="003D1B71" w:rsidRDefault="003D1B71" w:rsidP="005801E5">
            <w:pPr>
              <w:pStyle w:val="Heading1"/>
            </w:pPr>
          </w:p>
        </w:tc>
      </w:tr>
      <w:tr w:rsidR="003D1B71" w14:paraId="5BA881DF" w14:textId="77777777" w:rsidTr="003D1B71">
        <w:trPr>
          <w:trHeight w:val="2448"/>
        </w:trPr>
        <w:tc>
          <w:tcPr>
            <w:tcW w:w="720" w:type="dxa"/>
          </w:tcPr>
          <w:p w14:paraId="0170AF9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B0C701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7362750" w14:textId="77777777" w:rsidR="003D1B71" w:rsidRDefault="003D1B71" w:rsidP="00222466"/>
        </w:tc>
        <w:tc>
          <w:tcPr>
            <w:tcW w:w="6607" w:type="dxa"/>
            <w:vMerge/>
          </w:tcPr>
          <w:p w14:paraId="438EE308" w14:textId="77777777" w:rsidR="003D1B71" w:rsidRDefault="003D1B71" w:rsidP="00222466"/>
        </w:tc>
      </w:tr>
    </w:tbl>
    <w:p w14:paraId="6A8B2B4A" w14:textId="6B3910DE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FFB08" w14:textId="77777777" w:rsidR="00216BC0" w:rsidRDefault="00216BC0" w:rsidP="00590471">
      <w:r>
        <w:separator/>
      </w:r>
    </w:p>
  </w:endnote>
  <w:endnote w:type="continuationSeparator" w:id="0">
    <w:p w14:paraId="76C1099C" w14:textId="77777777" w:rsidR="00216BC0" w:rsidRDefault="00216BC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ADD6E" w14:textId="77777777" w:rsidR="00216BC0" w:rsidRDefault="00216BC0" w:rsidP="00590471">
      <w:r>
        <w:separator/>
      </w:r>
    </w:p>
  </w:footnote>
  <w:footnote w:type="continuationSeparator" w:id="0">
    <w:p w14:paraId="2CD23AF0" w14:textId="77777777" w:rsidR="00216BC0" w:rsidRDefault="00216BC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B5396" w14:textId="39E0ABB1" w:rsidR="00590471" w:rsidRDefault="00E0553E" w:rsidP="00060042">
    <w:pPr>
      <w:pStyle w:val="BodyText"/>
    </w:pPr>
    <w:r>
      <w:rPr>
        <w:noProof/>
      </w:rPr>
      <w:pict w14:anchorId="52CDBD36">
        <v:group id="Group 26" o:spid="_x0000_s1025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<v:group id="Group 14" o:spid="_x0000_s1026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<v:shape id="Freeform: Shape 10" o:spid="_x0000_s1027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<v:fill color2="#0072c7 [3205]" o:opacity2="24248f" focusposition="1" focussize="" focus="100%" type="gradientRadial"/>
              <v:stroke joinstyle="miter"/>
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reeform: Shape 18" o:spid="_x0000_s1028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<v:stroke joinstyle="miter"/>
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o:lock v:ext="edit" aspectratio="t"/>
            </v:shape>
          </v:group>
          <v:rect id="Rectangle 4" o:spid="_x0000_s1029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<v:group id="Group 12" o:spid="_x0000_s1030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<v:shape id="Freeform: Shape 10" o:spid="_x0000_s1031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<v:fill opacity="11796f" color2="#0072c7 [3205]" o:opacity2="13107f" focusposition="1" focussize="" focus="100%" type="gradientRadial"/>
              <v:stroke joinstyle="miter"/>
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reeform: Shape 10" o:spid="_x0000_s1032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2873f"/>
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reeform: Shape 10" o:spid="_x0000_s1033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reeform: Shape 10" o:spid="_x0000_s1034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0303f"/>
              <v:stroke joinstyle="miter"/>
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reeform: Shape 10" o:spid="_x0000_s1035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  <v:shape id="Freeform: Shape 10" o:spid="_x0000_s1036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14392f"/>
              <v:stroke joinstyle="miter"/>
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v:group>
        </v:group>
      </w:pic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244254">
    <w:abstractNumId w:val="1"/>
  </w:num>
  <w:num w:numId="2" w16cid:durableId="915942302">
    <w:abstractNumId w:val="2"/>
  </w:num>
  <w:num w:numId="3" w16cid:durableId="1287590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3617C"/>
    <w:rsid w:val="00060042"/>
    <w:rsid w:val="0008685D"/>
    <w:rsid w:val="00090860"/>
    <w:rsid w:val="00112FD7"/>
    <w:rsid w:val="00150ABD"/>
    <w:rsid w:val="001946FC"/>
    <w:rsid w:val="00216BC0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3617C"/>
    <w:rsid w:val="00565C77"/>
    <w:rsid w:val="0056708E"/>
    <w:rsid w:val="005801E5"/>
    <w:rsid w:val="00590471"/>
    <w:rsid w:val="005D01FA"/>
    <w:rsid w:val="0062348D"/>
    <w:rsid w:val="00653E17"/>
    <w:rsid w:val="006A08E8"/>
    <w:rsid w:val="006D79A8"/>
    <w:rsid w:val="0072353B"/>
    <w:rsid w:val="00735E5A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A52EC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67744"/>
    <w:rsid w:val="00DC3F0A"/>
    <w:rsid w:val="00E0553E"/>
    <w:rsid w:val="00E10687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B73A7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3"/>
    <o:shapelayout v:ext="edit">
      <o:idmap v:ext="edit" data="2"/>
    </o:shapelayout>
  </w:shapeDefaults>
  <w:decimalSymbol w:val="."/>
  <w:listSeparator w:val=","/>
  <w14:docId w14:val="598C9D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am\Documents\Account\Resume\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A4B843AAA194A3AB98A7079BDE5C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008170-FE6C-471D-B1E1-664A47FD582A}"/>
      </w:docPartPr>
      <w:docPartBody>
        <w:p w:rsidR="00415392" w:rsidRDefault="009C0B71">
          <w:pPr>
            <w:pStyle w:val="4A4B843AAA194A3AB98A7079BDE5C84F"/>
          </w:pPr>
          <w:r w:rsidRPr="00AC6C7E">
            <w:t>Experience</w:t>
          </w:r>
        </w:p>
      </w:docPartBody>
    </w:docPart>
    <w:docPart>
      <w:docPartPr>
        <w:name w:val="B6049C8B8BC840D181046794AD2066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55250-E8A9-41E1-81DF-8BD24E59433E}"/>
      </w:docPartPr>
      <w:docPartBody>
        <w:p w:rsidR="00415392" w:rsidRDefault="009C0B71">
          <w:pPr>
            <w:pStyle w:val="B6049C8B8BC840D181046794AD2066E4"/>
          </w:pPr>
          <w:r w:rsidRPr="00740017">
            <w:rPr>
              <w:rFonts w:ascii="Calibri" w:hAnsi="Calibri" w:cs="Calibri"/>
            </w:rPr>
            <w:t>[Dates From]</w:t>
          </w:r>
        </w:p>
      </w:docPartBody>
    </w:docPart>
    <w:docPart>
      <w:docPartPr>
        <w:name w:val="879556741BD54D8AA053305160FA3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E965B0-FEF2-4CB1-BDF6-BD7A068569E8}"/>
      </w:docPartPr>
      <w:docPartBody>
        <w:p w:rsidR="00415392" w:rsidRDefault="009C0B71">
          <w:pPr>
            <w:pStyle w:val="879556741BD54D8AA053305160FA304B"/>
          </w:pPr>
          <w:r w:rsidRPr="00740017">
            <w:rPr>
              <w:rFonts w:ascii="Calibri" w:hAnsi="Calibri" w:cs="Calibri"/>
            </w:rPr>
            <w:t>[To]</w:t>
          </w:r>
        </w:p>
      </w:docPartBody>
    </w:docPart>
    <w:docPart>
      <w:docPartPr>
        <w:name w:val="4B8A182E5B894EBE99FA8F5B9A1C4D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32AC71-E281-4479-B740-7611518D7F30}"/>
      </w:docPartPr>
      <w:docPartBody>
        <w:p w:rsidR="00415392" w:rsidRDefault="009C0B71">
          <w:pPr>
            <w:pStyle w:val="4B8A182E5B894EBE99FA8F5B9A1C4D86"/>
          </w:pPr>
          <w:r w:rsidRPr="00740017">
            <w:rPr>
              <w:rFonts w:ascii="Calibri" w:hAnsi="Calibri" w:cs="Calibri"/>
            </w:rPr>
            <w:t>[Job Title]</w:t>
          </w:r>
        </w:p>
      </w:docPartBody>
    </w:docPart>
    <w:docPart>
      <w:docPartPr>
        <w:name w:val="CDA9B052F145460BA129E9B87E3AF8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67D00-F13D-4A12-9532-6F4E9B1E9EE1}"/>
      </w:docPartPr>
      <w:docPartBody>
        <w:p w:rsidR="00415392" w:rsidRDefault="009C0B71">
          <w:pPr>
            <w:pStyle w:val="CDA9B052F145460BA129E9B87E3AF88B"/>
          </w:pPr>
          <w:r w:rsidRPr="00740017">
            <w:rPr>
              <w:rFonts w:ascii="Calibri" w:hAnsi="Calibri" w:cs="Calibri"/>
            </w:rPr>
            <w:t>[Job Position]</w:t>
          </w:r>
        </w:p>
      </w:docPartBody>
    </w:docPart>
    <w:docPart>
      <w:docPartPr>
        <w:name w:val="7CDCE0DD8C0C4E15BDAF39A681866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AA066-C6E1-450F-81AC-A8FB0AAF3754}"/>
      </w:docPartPr>
      <w:docPartBody>
        <w:p w:rsidR="00415392" w:rsidRDefault="009C0B71">
          <w:pPr>
            <w:pStyle w:val="7CDCE0DD8C0C4E15BDAF39A6818666C0"/>
          </w:pPr>
          <w:r w:rsidRPr="00740017">
            <w:rPr>
              <w:rFonts w:ascii="Calibri" w:hAnsi="Calibri" w:cs="Calibri"/>
            </w:rPr>
            <w:t>[Company Name]</w:t>
          </w:r>
        </w:p>
      </w:docPartBody>
    </w:docPart>
    <w:docPart>
      <w:docPartPr>
        <w:name w:val="2A5FF696BC444F79982CD1942281A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F440F-AFF0-44C4-8E73-587E1CB36549}"/>
      </w:docPartPr>
      <w:docPartBody>
        <w:p w:rsidR="00415392" w:rsidRDefault="009C0B71">
          <w:pPr>
            <w:pStyle w:val="2A5FF696BC444F79982CD1942281A3E9"/>
          </w:pPr>
          <w:r w:rsidRPr="00740017">
            <w:rPr>
              <w:rFonts w:ascii="Calibri" w:hAnsi="Calibri" w:cs="Calibri"/>
            </w:rPr>
            <w:t>[Dates From]</w:t>
          </w:r>
        </w:p>
      </w:docPartBody>
    </w:docPart>
    <w:docPart>
      <w:docPartPr>
        <w:name w:val="D775185E327847C38D7D44D288BE30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F5C2CE-777B-4278-AAF7-628C8D2414A9}"/>
      </w:docPartPr>
      <w:docPartBody>
        <w:p w:rsidR="00415392" w:rsidRDefault="009C0B71">
          <w:pPr>
            <w:pStyle w:val="D775185E327847C38D7D44D288BE309A"/>
          </w:pPr>
          <w:r w:rsidRPr="00740017">
            <w:rPr>
              <w:rFonts w:ascii="Calibri" w:hAnsi="Calibri" w:cs="Calibri"/>
            </w:rPr>
            <w:t>[To]</w:t>
          </w:r>
        </w:p>
      </w:docPartBody>
    </w:docPart>
    <w:docPart>
      <w:docPartPr>
        <w:name w:val="D2CAC7A3A6AD4301AB4E67B63AD4F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5628A-4023-4FC5-99B3-BE6D3393A187}"/>
      </w:docPartPr>
      <w:docPartBody>
        <w:p w:rsidR="00415392" w:rsidRDefault="009C0B71">
          <w:pPr>
            <w:pStyle w:val="D2CAC7A3A6AD4301AB4E67B63AD4FA87"/>
          </w:pPr>
          <w:r w:rsidRPr="00740017">
            <w:rPr>
              <w:rFonts w:ascii="Calibri" w:hAnsi="Calibri" w:cs="Calibri"/>
            </w:rPr>
            <w:t>[Job Title]</w:t>
          </w:r>
        </w:p>
      </w:docPartBody>
    </w:docPart>
    <w:docPart>
      <w:docPartPr>
        <w:name w:val="69C115D88C6F4A2887A388E491FBD3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F440D-058D-497E-A702-7654D059D64F}"/>
      </w:docPartPr>
      <w:docPartBody>
        <w:p w:rsidR="00415392" w:rsidRDefault="009C0B71">
          <w:pPr>
            <w:pStyle w:val="69C115D88C6F4A2887A388E491FBD347"/>
          </w:pPr>
          <w:r w:rsidRPr="00740017">
            <w:rPr>
              <w:rFonts w:ascii="Calibri" w:hAnsi="Calibri" w:cs="Calibri"/>
            </w:rPr>
            <w:t>[Job Position]</w:t>
          </w:r>
        </w:p>
      </w:docPartBody>
    </w:docPart>
    <w:docPart>
      <w:docPartPr>
        <w:name w:val="941074C06EAB4A5BAA53D906BD87A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DAD1B-780C-4249-A4A1-D2A4827B4A91}"/>
      </w:docPartPr>
      <w:docPartBody>
        <w:p w:rsidR="00415392" w:rsidRDefault="009C0B71">
          <w:pPr>
            <w:pStyle w:val="941074C06EAB4A5BAA53D906BD87A5F8"/>
          </w:pPr>
          <w:r w:rsidRPr="00740017">
            <w:rPr>
              <w:rFonts w:ascii="Calibri" w:hAnsi="Calibri" w:cs="Calibri"/>
            </w:rPr>
            <w:t>[Company Name]</w:t>
          </w:r>
        </w:p>
      </w:docPartBody>
    </w:docPart>
    <w:docPart>
      <w:docPartPr>
        <w:name w:val="5B894107CE5A4BC0B4929AE7D3DC4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130521-CAE0-477F-B59E-6E9AE17115A4}"/>
      </w:docPartPr>
      <w:docPartBody>
        <w:p w:rsidR="00415392" w:rsidRDefault="009C0B71">
          <w:pPr>
            <w:pStyle w:val="5B894107CE5A4BC0B4929AE7D3DC4A65"/>
          </w:pPr>
          <w:r w:rsidRPr="00740017">
            <w:rPr>
              <w:rFonts w:ascii="Calibri" w:hAnsi="Calibri" w:cs="Calibri"/>
            </w:rPr>
            <w:t>[Dates From]</w:t>
          </w:r>
        </w:p>
      </w:docPartBody>
    </w:docPart>
    <w:docPart>
      <w:docPartPr>
        <w:name w:val="165CE6FAF42C4A3FA72F7372D41AB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F471E2-42FB-4A08-83B1-371F5703DB96}"/>
      </w:docPartPr>
      <w:docPartBody>
        <w:p w:rsidR="00415392" w:rsidRDefault="009C0B71">
          <w:pPr>
            <w:pStyle w:val="165CE6FAF42C4A3FA72F7372D41ABB2D"/>
          </w:pPr>
          <w:r w:rsidRPr="00740017">
            <w:rPr>
              <w:rFonts w:ascii="Calibri" w:hAnsi="Calibri" w:cs="Calibri"/>
            </w:rPr>
            <w:t>[To]</w:t>
          </w:r>
        </w:p>
      </w:docPartBody>
    </w:docPart>
    <w:docPart>
      <w:docPartPr>
        <w:name w:val="C7653C67D6A94F319625F5D98DC20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2231B-5CCC-4B67-8D41-6167D4C93CC6}"/>
      </w:docPartPr>
      <w:docPartBody>
        <w:p w:rsidR="00415392" w:rsidRDefault="009C0B71">
          <w:pPr>
            <w:pStyle w:val="C7653C67D6A94F319625F5D98DC20DAD"/>
          </w:pPr>
          <w:r w:rsidRPr="00740017">
            <w:rPr>
              <w:rFonts w:ascii="Calibri" w:hAnsi="Calibri" w:cs="Calibri"/>
            </w:rPr>
            <w:t>[Job Title]</w:t>
          </w:r>
        </w:p>
      </w:docPartBody>
    </w:docPart>
    <w:docPart>
      <w:docPartPr>
        <w:name w:val="7E14ED3AC4BF4C65A22BB4664F7FF9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9C8447-B125-45C0-AC02-46B66E6736FE}"/>
      </w:docPartPr>
      <w:docPartBody>
        <w:p w:rsidR="00415392" w:rsidRDefault="009C0B71">
          <w:pPr>
            <w:pStyle w:val="7E14ED3AC4BF4C65A22BB4664F7FF9D7"/>
          </w:pPr>
          <w:r w:rsidRPr="00740017">
            <w:rPr>
              <w:rFonts w:ascii="Calibri" w:hAnsi="Calibri" w:cs="Calibri"/>
            </w:rPr>
            <w:t>[Job Position]</w:t>
          </w:r>
        </w:p>
      </w:docPartBody>
    </w:docPart>
    <w:docPart>
      <w:docPartPr>
        <w:name w:val="1471626E54C94567AE8DDBD37FA331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6A4CF-F7D9-4719-A7DC-AF30FA271B5C}"/>
      </w:docPartPr>
      <w:docPartBody>
        <w:p w:rsidR="00415392" w:rsidRDefault="009C0B71">
          <w:pPr>
            <w:pStyle w:val="1471626E54C94567AE8DDBD37FA331EA"/>
          </w:pPr>
          <w:r w:rsidRPr="00740017">
            <w:rPr>
              <w:rFonts w:ascii="Calibri" w:hAnsi="Calibri" w:cs="Calibri"/>
            </w:rPr>
            <w:t>[Company Name]</w:t>
          </w:r>
        </w:p>
      </w:docPartBody>
    </w:docPart>
    <w:docPart>
      <w:docPartPr>
        <w:name w:val="3775C07BB7D74D38ACFFF22063C40A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6E1A9-5ACD-4882-AEAE-DC72FE2CC84B}"/>
      </w:docPartPr>
      <w:docPartBody>
        <w:p w:rsidR="00415392" w:rsidRDefault="009C0B71">
          <w:pPr>
            <w:pStyle w:val="3775C07BB7D74D38ACFFF22063C40A73"/>
          </w:pPr>
          <w:r w:rsidRPr="00740017">
            <w:rPr>
              <w:rFonts w:ascii="Calibri" w:hAnsi="Calibri" w:cs="Calibri"/>
            </w:rPr>
            <w:t>[This is the place for a brief summary of your key responsibilities and most stellar accomplishments.]</w:t>
          </w:r>
        </w:p>
      </w:docPartBody>
    </w:docPart>
    <w:docPart>
      <w:docPartPr>
        <w:name w:val="1EE4286BFE1D47F89960BFCADE9B8A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98A71-12A0-4D07-9BF2-4DFA77DD6000}"/>
      </w:docPartPr>
      <w:docPartBody>
        <w:p w:rsidR="00415392" w:rsidRDefault="009C0B71">
          <w:pPr>
            <w:pStyle w:val="1EE4286BFE1D47F89960BFCADE9B8A6E"/>
          </w:pPr>
          <w:r w:rsidRPr="00AC6C7E">
            <w:t>Education</w:t>
          </w:r>
        </w:p>
      </w:docPartBody>
    </w:docPart>
    <w:docPart>
      <w:docPartPr>
        <w:name w:val="BBDA38B54A474F43B85D9D86880C2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D52EA-94D2-41BC-B1AD-A8AA7344546C}"/>
      </w:docPartPr>
      <w:docPartBody>
        <w:p w:rsidR="00415392" w:rsidRDefault="009C0B71">
          <w:pPr>
            <w:pStyle w:val="BBDA38B54A474F43B85D9D86880C2609"/>
          </w:pPr>
          <w:r w:rsidRPr="00740017">
            <w:t>[School Name]</w:t>
          </w:r>
        </w:p>
      </w:docPartBody>
    </w:docPart>
    <w:docPart>
      <w:docPartPr>
        <w:name w:val="D36EFCC0128B4B39982BF9F52810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1D1F5-F962-423F-9B78-EA0826283DC0}"/>
      </w:docPartPr>
      <w:docPartBody>
        <w:p w:rsidR="00415392" w:rsidRDefault="009C0B71">
          <w:pPr>
            <w:pStyle w:val="D36EFCC0128B4B39982BF9F528105CAF"/>
          </w:pPr>
          <w:r w:rsidRPr="00353B60">
            <w:t>[City, State]</w:t>
          </w:r>
        </w:p>
      </w:docPartBody>
    </w:docPart>
    <w:docPart>
      <w:docPartPr>
        <w:name w:val="42426067B4054D0EA591DC5F343F6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19115-E5C8-4AA3-8277-C12BB00E3ABB}"/>
      </w:docPartPr>
      <w:docPartBody>
        <w:p w:rsidR="00415392" w:rsidRDefault="009C0B71">
          <w:pPr>
            <w:pStyle w:val="42426067B4054D0EA591DC5F343F6DD7"/>
          </w:pPr>
          <w:r w:rsidRPr="00740017">
            <w:rPr>
              <w:rFonts w:ascii="Calibri" w:hAnsi="Calibri" w:cs="Calibri"/>
            </w:rPr>
            <w:t>[You might want to include your GPA here and a brief summary of relevant coursework, awards, and honors.]</w:t>
          </w:r>
        </w:p>
      </w:docPartBody>
    </w:docPart>
    <w:docPart>
      <w:docPartPr>
        <w:name w:val="4D6B37D6799C4DFB971958BF9AF2E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3FCCF4-637A-48EA-9B1C-A8D05CED89EC}"/>
      </w:docPartPr>
      <w:docPartBody>
        <w:p w:rsidR="00415392" w:rsidRDefault="009C0B71">
          <w:pPr>
            <w:pStyle w:val="4D6B37D6799C4DFB971958BF9AF2E392"/>
          </w:pPr>
          <w:r w:rsidRPr="00AC6C7E">
            <w:t>Communication</w:t>
          </w:r>
        </w:p>
      </w:docPartBody>
    </w:docPart>
    <w:docPart>
      <w:docPartPr>
        <w:name w:val="453F39ED89F7421F84B0FF7669B5FC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0DC6EF-DDC8-4675-BB3E-2D7FA4385B72}"/>
      </w:docPartPr>
      <w:docPartBody>
        <w:p w:rsidR="00415392" w:rsidRDefault="009C0B71">
          <w:pPr>
            <w:pStyle w:val="453F39ED89F7421F84B0FF7669B5FCE7"/>
          </w:pPr>
          <w:r w:rsidRPr="007B3C81">
            <w:rPr>
              <w:rFonts w:ascii="Calibri" w:hAnsi="Calibri" w:cs="Calibri"/>
            </w:rPr>
            <w:t>[Want to put your own image in the circle?  It is easy!  Select the image and do a right mouse click.  Select “Fill” from the shortcut menu.  Choose Picture… from the list.  Navigate your computer to get the appropriate picture.  Click okay to insert your selected image.]</w:t>
          </w:r>
        </w:p>
      </w:docPartBody>
    </w:docPart>
    <w:docPart>
      <w:docPartPr>
        <w:name w:val="3022C5B07CA248CEA7615B32D98EB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C861AC-EE7C-44FC-8FC3-7E815237ABC7}"/>
      </w:docPartPr>
      <w:docPartBody>
        <w:p w:rsidR="00415392" w:rsidRDefault="009C0B71">
          <w:pPr>
            <w:pStyle w:val="3022C5B07CA248CEA7615B32D98EBDBC"/>
          </w:pPr>
          <w:r w:rsidRPr="00AC6C7E">
            <w:t>Leadership</w:t>
          </w:r>
        </w:p>
      </w:docPartBody>
    </w:docPart>
    <w:docPart>
      <w:docPartPr>
        <w:name w:val="201B8C34206747D29CB5F2D52EA91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8D5831-C9BB-4ED1-83F3-F99D0FAAA3AB}"/>
      </w:docPartPr>
      <w:docPartBody>
        <w:p w:rsidR="00415392" w:rsidRDefault="009C0B71">
          <w:pPr>
            <w:pStyle w:val="201B8C34206747D29CB5F2D52EA91F0C"/>
          </w:pPr>
          <w:r w:rsidRPr="00AC6C7E">
            <w:t>References</w:t>
          </w:r>
        </w:p>
      </w:docPartBody>
    </w:docPart>
    <w:docPart>
      <w:docPartPr>
        <w:name w:val="351A43633D89479C821CE485AFA82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E502C-4326-4F9B-A019-6DDAECF9D9F6}"/>
      </w:docPartPr>
      <w:docPartBody>
        <w:p w:rsidR="00415392" w:rsidRDefault="009C0B71">
          <w:pPr>
            <w:pStyle w:val="351A43633D89479C821CE485AFA82492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  <w:docPart>
      <w:docPartPr>
        <w:name w:val="AC0C30908D48452F930D04EF73B9D6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2A73E3-1471-4631-83C0-FBB920A60D11}"/>
      </w:docPartPr>
      <w:docPartBody>
        <w:p w:rsidR="00415392" w:rsidRDefault="009C0B71">
          <w:pPr>
            <w:pStyle w:val="AC0C30908D48452F930D04EF73B9D62A"/>
          </w:pPr>
          <w:r w:rsidRPr="00380FD1">
            <w:t>[Your Address]</w:t>
          </w:r>
        </w:p>
      </w:docPartBody>
    </w:docPart>
    <w:docPart>
      <w:docPartPr>
        <w:name w:val="AFDCC7A296824811B6395C3548909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E6B67-6602-4398-A3AF-85B3CD65ED2C}"/>
      </w:docPartPr>
      <w:docPartBody>
        <w:p w:rsidR="00415392" w:rsidRDefault="009C0B71">
          <w:pPr>
            <w:pStyle w:val="AFDCC7A296824811B6395C35489096EF"/>
          </w:pPr>
          <w:r w:rsidRPr="00380FD1">
            <w:t>[City, ST ZIP Code]</w:t>
          </w:r>
        </w:p>
      </w:docPartBody>
    </w:docPart>
    <w:docPart>
      <w:docPartPr>
        <w:name w:val="0456735A4FBF47C79C66056FD4138B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805B44-219F-4AAF-814A-2AE4BE4B2C57}"/>
      </w:docPartPr>
      <w:docPartBody>
        <w:p w:rsidR="00415392" w:rsidRDefault="009C0B71">
          <w:pPr>
            <w:pStyle w:val="0456735A4FBF47C79C66056FD4138BD8"/>
          </w:pPr>
          <w:r w:rsidRPr="00380FD1">
            <w:t>[Your Phone]</w:t>
          </w:r>
        </w:p>
      </w:docPartBody>
    </w:docPart>
    <w:docPart>
      <w:docPartPr>
        <w:name w:val="643361875EA3417D91588CD86A971B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E1874-D302-491F-B397-25DD8AFA9AE3}"/>
      </w:docPartPr>
      <w:docPartBody>
        <w:p w:rsidR="00415392" w:rsidRDefault="009C0B71">
          <w:pPr>
            <w:pStyle w:val="643361875EA3417D91588CD86A971B1B"/>
          </w:pPr>
          <w:r w:rsidRPr="00380FD1">
            <w:t>[Your Email]</w:t>
          </w:r>
        </w:p>
      </w:docPartBody>
    </w:docPart>
    <w:docPart>
      <w:docPartPr>
        <w:name w:val="352F5BDFC4B044D5931B5DB273AE39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D895F-101D-4511-A29D-A39DB18E41AD}"/>
      </w:docPartPr>
      <w:docPartBody>
        <w:p w:rsidR="00415392" w:rsidRDefault="009C0B71">
          <w:pPr>
            <w:pStyle w:val="352F5BDFC4B044D5931B5DB273AE39E8"/>
          </w:pPr>
          <w:r>
            <w:t>[</w:t>
          </w:r>
          <w:r w:rsidRPr="00380FD1">
            <w:rPr>
              <w:rStyle w:val="PlaceholderText"/>
              <w:color w:val="FFC000" w:themeColor="accent4"/>
            </w:rPr>
            <w:t>Your Website</w:t>
          </w:r>
          <w:r>
            <w:rPr>
              <w:rStyle w:val="PlaceholderText"/>
              <w:color w:val="FFC000" w:themeColor="accent4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71"/>
    <w:rsid w:val="00134075"/>
    <w:rsid w:val="00415392"/>
    <w:rsid w:val="009C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4B843AAA194A3AB98A7079BDE5C84F">
    <w:name w:val="4A4B843AAA194A3AB98A7079BDE5C84F"/>
  </w:style>
  <w:style w:type="paragraph" w:customStyle="1" w:styleId="B6049C8B8BC840D181046794AD2066E4">
    <w:name w:val="B6049C8B8BC840D181046794AD2066E4"/>
  </w:style>
  <w:style w:type="paragraph" w:customStyle="1" w:styleId="879556741BD54D8AA053305160FA304B">
    <w:name w:val="879556741BD54D8AA053305160FA304B"/>
  </w:style>
  <w:style w:type="paragraph" w:customStyle="1" w:styleId="4B8A182E5B894EBE99FA8F5B9A1C4D86">
    <w:name w:val="4B8A182E5B894EBE99FA8F5B9A1C4D86"/>
  </w:style>
  <w:style w:type="paragraph" w:customStyle="1" w:styleId="CDA9B052F145460BA129E9B87E3AF88B">
    <w:name w:val="CDA9B052F145460BA129E9B87E3AF88B"/>
  </w:style>
  <w:style w:type="paragraph" w:customStyle="1" w:styleId="7CDCE0DD8C0C4E15BDAF39A6818666C0">
    <w:name w:val="7CDCE0DD8C0C4E15BDAF39A6818666C0"/>
  </w:style>
  <w:style w:type="paragraph" w:customStyle="1" w:styleId="2A5FF696BC444F79982CD1942281A3E9">
    <w:name w:val="2A5FF696BC444F79982CD1942281A3E9"/>
  </w:style>
  <w:style w:type="paragraph" w:customStyle="1" w:styleId="D775185E327847C38D7D44D288BE309A">
    <w:name w:val="D775185E327847C38D7D44D288BE309A"/>
  </w:style>
  <w:style w:type="paragraph" w:customStyle="1" w:styleId="D2CAC7A3A6AD4301AB4E67B63AD4FA87">
    <w:name w:val="D2CAC7A3A6AD4301AB4E67B63AD4FA87"/>
  </w:style>
  <w:style w:type="paragraph" w:customStyle="1" w:styleId="69C115D88C6F4A2887A388E491FBD347">
    <w:name w:val="69C115D88C6F4A2887A388E491FBD347"/>
  </w:style>
  <w:style w:type="paragraph" w:customStyle="1" w:styleId="941074C06EAB4A5BAA53D906BD87A5F8">
    <w:name w:val="941074C06EAB4A5BAA53D906BD87A5F8"/>
  </w:style>
  <w:style w:type="paragraph" w:customStyle="1" w:styleId="5B894107CE5A4BC0B4929AE7D3DC4A65">
    <w:name w:val="5B894107CE5A4BC0B4929AE7D3DC4A65"/>
  </w:style>
  <w:style w:type="paragraph" w:customStyle="1" w:styleId="165CE6FAF42C4A3FA72F7372D41ABB2D">
    <w:name w:val="165CE6FAF42C4A3FA72F7372D41ABB2D"/>
  </w:style>
  <w:style w:type="paragraph" w:customStyle="1" w:styleId="C7653C67D6A94F319625F5D98DC20DAD">
    <w:name w:val="C7653C67D6A94F319625F5D98DC20DAD"/>
  </w:style>
  <w:style w:type="paragraph" w:customStyle="1" w:styleId="7E14ED3AC4BF4C65A22BB4664F7FF9D7">
    <w:name w:val="7E14ED3AC4BF4C65A22BB4664F7FF9D7"/>
  </w:style>
  <w:style w:type="paragraph" w:customStyle="1" w:styleId="1471626E54C94567AE8DDBD37FA331EA">
    <w:name w:val="1471626E54C94567AE8DDBD37FA331EA"/>
  </w:style>
  <w:style w:type="paragraph" w:customStyle="1" w:styleId="3775C07BB7D74D38ACFFF22063C40A73">
    <w:name w:val="3775C07BB7D74D38ACFFF22063C40A73"/>
  </w:style>
  <w:style w:type="paragraph" w:customStyle="1" w:styleId="1EE4286BFE1D47F89960BFCADE9B8A6E">
    <w:name w:val="1EE4286BFE1D47F89960BFCADE9B8A6E"/>
  </w:style>
  <w:style w:type="paragraph" w:customStyle="1" w:styleId="BBDA38B54A474F43B85D9D86880C2609">
    <w:name w:val="BBDA38B54A474F43B85D9D86880C2609"/>
  </w:style>
  <w:style w:type="paragraph" w:customStyle="1" w:styleId="D36EFCC0128B4B39982BF9F528105CAF">
    <w:name w:val="D36EFCC0128B4B39982BF9F528105CAF"/>
  </w:style>
  <w:style w:type="paragraph" w:customStyle="1" w:styleId="42426067B4054D0EA591DC5F343F6DD7">
    <w:name w:val="42426067B4054D0EA591DC5F343F6DD7"/>
  </w:style>
  <w:style w:type="paragraph" w:customStyle="1" w:styleId="4D6B37D6799C4DFB971958BF9AF2E392">
    <w:name w:val="4D6B37D6799C4DFB971958BF9AF2E392"/>
  </w:style>
  <w:style w:type="paragraph" w:customStyle="1" w:styleId="453F39ED89F7421F84B0FF7669B5FCE7">
    <w:name w:val="453F39ED89F7421F84B0FF7669B5FCE7"/>
  </w:style>
  <w:style w:type="paragraph" w:customStyle="1" w:styleId="3022C5B07CA248CEA7615B32D98EBDBC">
    <w:name w:val="3022C5B07CA248CEA7615B32D98EBDBC"/>
  </w:style>
  <w:style w:type="paragraph" w:customStyle="1" w:styleId="201B8C34206747D29CB5F2D52EA91F0C">
    <w:name w:val="201B8C34206747D29CB5F2D52EA91F0C"/>
  </w:style>
  <w:style w:type="paragraph" w:customStyle="1" w:styleId="351A43633D89479C821CE485AFA82492">
    <w:name w:val="351A43633D89479C821CE485AFA82492"/>
  </w:style>
  <w:style w:type="paragraph" w:customStyle="1" w:styleId="AC0C30908D48452F930D04EF73B9D62A">
    <w:name w:val="AC0C30908D48452F930D04EF73B9D62A"/>
  </w:style>
  <w:style w:type="paragraph" w:customStyle="1" w:styleId="AFDCC7A296824811B6395C35489096EF">
    <w:name w:val="AFDCC7A296824811B6395C35489096EF"/>
  </w:style>
  <w:style w:type="paragraph" w:customStyle="1" w:styleId="0456735A4FBF47C79C66056FD4138BD8">
    <w:name w:val="0456735A4FBF47C79C66056FD4138BD8"/>
  </w:style>
  <w:style w:type="paragraph" w:customStyle="1" w:styleId="643361875EA3417D91588CD86A971B1B">
    <w:name w:val="643361875EA3417D91588CD86A971B1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52F5BDFC4B044D5931B5DB273AE39E8">
    <w:name w:val="352F5BDFC4B044D5931B5DB273AE39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tf78128832_win32.dotx</Template>
  <TotalTime>0</TotalTime>
  <Pages>2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2022-04-07T01:34:00Z</dcterms:created>
  <dcterms:modified xsi:type="dcterms:W3CDTF">2022-07-01T09:28:00Z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